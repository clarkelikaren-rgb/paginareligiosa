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576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Diseño de tabla de host principal"/>
      </w:tblPr>
      <w:tblGrid>
        <w:gridCol w:w="3784"/>
        <w:gridCol w:w="6738"/>
      </w:tblGrid>
      <w:tr w:rsidR="002C2CDD" w:rsidRPr="00906BEE" w14:paraId="7D2D0887" w14:textId="77777777" w:rsidTr="006F7D28">
        <w:tc>
          <w:tcPr>
            <w:tcW w:w="3784" w:type="dxa"/>
            <w:tcMar>
              <w:top w:w="504" w:type="dxa"/>
              <w:right w:w="720" w:type="dxa"/>
            </w:tcMar>
          </w:tcPr>
          <w:p w14:paraId="5FE73F0F" w14:textId="7A56ECB6" w:rsidR="00523479" w:rsidRPr="00906BEE" w:rsidRDefault="006F7D28" w:rsidP="006F7D28">
            <w:pPr>
              <w:pStyle w:val="Iniciales"/>
            </w:pPr>
            <w:r>
              <w:rPr>
                <w:noProof/>
              </w:rPr>
              <w:drawing>
                <wp:inline distT="0" distB="0" distL="0" distR="0" wp14:anchorId="4C06F7B8" wp14:editId="7A882EBF">
                  <wp:extent cx="1028700" cy="1046363"/>
                  <wp:effectExtent l="0" t="0" r="0" b="1905"/>
                  <wp:docPr id="669985628" name="Imagen 18" descr="Una mujer sonrie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985628" name="Imagen 18" descr="Una mujer sonriendo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701" cy="10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B0EC9">
              <w:rPr>
                <w:noProof/>
                <w:lang w:bidi="es-ES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4501EB56" wp14:editId="75AE0F57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-511810</wp:posOffset>
                      </wp:positionV>
                      <wp:extent cx="6665595" cy="1810385"/>
                      <wp:effectExtent l="0" t="0" r="1905" b="0"/>
                      <wp:wrapNone/>
                      <wp:docPr id="5" name="Grupo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810385"/>
                                <a:chOff x="0" y="0"/>
                                <a:chExt cx="6665965" cy="1810512"/>
                              </a:xfrm>
                            </wpg:grpSpPr>
                            <wps:wsp>
                              <wps:cNvPr id="43" name="Rectángulo rojo"/>
                              <wps:cNvSpPr/>
                              <wps:spPr>
                                <a:xfrm>
                                  <a:off x="1133475" y="419100"/>
                                  <a:ext cx="5532490" cy="1005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Círculo rojo"/>
                              <wps:cNvSpPr/>
                              <wps:spPr>
                                <a:xfrm>
                                  <a:off x="0" y="0"/>
                                  <a:ext cx="1810506" cy="1810512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Círculo blanco"/>
                              <wps:cNvSpPr/>
                              <wps:spPr>
                                <a:xfrm>
                                  <a:off x="57150" y="57150"/>
                                  <a:ext cx="1704477" cy="17044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548B26" id="Grupo 1" o:spid="_x0000_s1026" style="position:absolute;margin-left:.65pt;margin-top:-40.3pt;width:524.85pt;height:142.55pt;z-index:-251657216" coordsize="66659,1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">
                      <v:rect id="Rectángulo rojo" o:spid="_x0000_s1027" style="position:absolute;left:11334;top:4191;width:55325;height:10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írculo rojo" o:spid="_x0000_s1028" type="#_x0000_t23" style="position:absolute;width:18105;height:18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      <v:stroke joinstyle="miter"/>
                      </v:shape>
                      <v:oval id="Círculo blanco" o:spid="_x0000_s1029" style="position:absolute;left:571;top:571;width:17045;height:1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456B07FA" w14:textId="77777777" w:rsidR="00A50939" w:rsidRPr="00906BEE" w:rsidRDefault="008102EC" w:rsidP="006F7D28">
            <w:pPr>
              <w:pStyle w:val="Ttulo3"/>
            </w:pPr>
            <w:sdt>
              <w:sdtPr>
                <w:alias w:val="Objetivo:"/>
                <w:tag w:val="Objetivo:"/>
                <w:id w:val="319159961"/>
                <w:placeholder>
                  <w:docPart w:val="F13A42192E21407CA41C23670D78B094"/>
                </w:placeholder>
                <w:temporary/>
                <w:showingPlcHdr/>
                <w15:appearance w15:val="hidden"/>
              </w:sdtPr>
              <w:sdtEndPr/>
              <w:sdtContent>
                <w:r w:rsidR="00E12C60" w:rsidRPr="00906BEE">
                  <w:rPr>
                    <w:lang w:bidi="es-ES"/>
                  </w:rPr>
                  <w:t>Objetivo</w:t>
                </w:r>
              </w:sdtContent>
            </w:sdt>
          </w:p>
          <w:p w14:paraId="3335CBEC" w14:textId="0DA15F87" w:rsidR="002C2CDD" w:rsidRPr="00906BEE" w:rsidRDefault="00E2271B" w:rsidP="006F7D28">
            <w:r>
              <w:t>Obtener una oportunidad laboral en la cual pueda ampliar mis conocimientos y desarrollar aun mas mis aptitudes</w:t>
            </w:r>
            <w:r w:rsidR="007F3825">
              <w:t xml:space="preserve"> , así como mi trabajo en equipo</w:t>
            </w:r>
            <w:r w:rsidR="003271BF">
              <w:t>.</w:t>
            </w:r>
          </w:p>
          <w:p w14:paraId="31DCD8AE" w14:textId="77777777" w:rsidR="002C2CDD" w:rsidRPr="00906BEE" w:rsidRDefault="008102EC" w:rsidP="006F7D28">
            <w:pPr>
              <w:pStyle w:val="Ttulo3"/>
            </w:pPr>
            <w:sdt>
              <w:sdtPr>
                <w:alias w:val="Aptitudes:"/>
                <w:tag w:val="Aptitudes:"/>
                <w:id w:val="1490835561"/>
                <w:placeholder>
                  <w:docPart w:val="1886060E207142819EDF4241B551C357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rPr>
                    <w:lang w:bidi="es-ES"/>
                  </w:rPr>
                  <w:t>Aptitudes</w:t>
                </w:r>
              </w:sdtContent>
            </w:sdt>
          </w:p>
          <w:p w14:paraId="5B9A2CC6" w14:textId="77777777" w:rsidR="00741125" w:rsidRDefault="00E7704A" w:rsidP="006F7D28">
            <w:r>
              <w:t xml:space="preserve">. Aprendo rápido </w:t>
            </w:r>
          </w:p>
          <w:p w14:paraId="459BBBCB" w14:textId="77777777" w:rsidR="00E7704A" w:rsidRDefault="00E7704A" w:rsidP="006F7D28">
            <w:r>
              <w:t xml:space="preserve">. </w:t>
            </w:r>
            <w:r w:rsidR="00114AF6">
              <w:t xml:space="preserve">Puntualidad </w:t>
            </w:r>
          </w:p>
          <w:p w14:paraId="38DBDED3" w14:textId="3CF9FA93" w:rsidR="00114AF6" w:rsidRDefault="00114AF6" w:rsidP="006F7D28">
            <w:r>
              <w:t xml:space="preserve">. Perseverancia </w:t>
            </w:r>
          </w:p>
          <w:p w14:paraId="734488F6" w14:textId="77777777" w:rsidR="00114AF6" w:rsidRDefault="00114AF6" w:rsidP="006F7D28">
            <w:r>
              <w:t>. Compromi</w:t>
            </w:r>
            <w:r w:rsidR="00BB528D">
              <w:t xml:space="preserve">so </w:t>
            </w:r>
          </w:p>
          <w:p w14:paraId="447B8A44" w14:textId="77777777" w:rsidR="00BB528D" w:rsidRDefault="00BB528D" w:rsidP="006F7D28">
            <w:r>
              <w:t xml:space="preserve">. Actitud positiva </w:t>
            </w:r>
          </w:p>
          <w:p w14:paraId="00714AAE" w14:textId="77777777" w:rsidR="00BB528D" w:rsidRPr="00906BEE" w:rsidRDefault="00BB528D" w:rsidP="006F7D28">
            <w:r>
              <w:t xml:space="preserve">. Honestidad </w:t>
            </w:r>
          </w:p>
        </w:tc>
        <w:tc>
          <w:tcPr>
            <w:tcW w:w="6738" w:type="dxa"/>
            <w:tcMar>
              <w:top w:w="504" w:type="dxa"/>
              <w:left w:w="0" w:type="dxa"/>
            </w:tcMar>
          </w:tcPr>
          <w:tbl>
            <w:tblPr>
              <w:tblStyle w:val="Tablaconcuadrcula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Diseño de tabla de título"/>
            </w:tblPr>
            <w:tblGrid>
              <w:gridCol w:w="6738"/>
            </w:tblGrid>
            <w:tr w:rsidR="00C612DA" w:rsidRPr="00906BEE" w14:paraId="4C1F20FB" w14:textId="77777777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14:paraId="154AA2EC" w14:textId="7E81C99C" w:rsidR="00C612DA" w:rsidRPr="00906BEE" w:rsidRDefault="008102EC" w:rsidP="00E2408A">
                  <w:pPr>
                    <w:pStyle w:val="Ttulo1"/>
                    <w:framePr w:hSpace="141" w:wrap="around" w:vAnchor="page" w:hAnchor="margin" w:y="1576"/>
                  </w:pPr>
                  <w:sdt>
                    <w:sdtPr>
                      <w:alias w:val="Escriba su nombre:"/>
                      <w:tag w:val="Escriba su nombre:"/>
                      <w:id w:val="-296147368"/>
                      <w:placeholder>
                        <w:docPart w:val="B4D85830AB1849C082E5BACF0C6B14BC"/>
                      </w:placeholder>
                      <w15:appearance w15:val="hidden"/>
                    </w:sdtPr>
                    <w:sdtEndPr/>
                    <w:sdtContent>
                      <w:r w:rsidR="00D260B5">
                        <w:t xml:space="preserve">karen clark bonilla </w:t>
                      </w:r>
                    </w:sdtContent>
                  </w:sdt>
                </w:p>
                <w:p w14:paraId="6B58E391" w14:textId="4FC14203" w:rsidR="00906BEE" w:rsidRPr="00906BEE" w:rsidRDefault="008102EC" w:rsidP="00E2408A">
                  <w:pPr>
                    <w:pStyle w:val="Ttulo2"/>
                    <w:framePr w:hSpace="141" w:wrap="around" w:vAnchor="page" w:hAnchor="margin" w:y="1576"/>
                  </w:pPr>
                  <w:sdt>
                    <w:sdtPr>
                      <w:alias w:val="Escriba la profesión o el sector:"/>
                      <w:tag w:val="Escriba la profesión o el sector:"/>
                      <w:id w:val="-223601802"/>
                      <w:placeholder>
                        <w:docPart w:val="8953D980F30B4FB5AD4F6AD1DE00419D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433D88">
                        <w:t>estudiante ingenieria en sistemas</w:t>
                      </w:r>
                    </w:sdtContent>
                  </w:sdt>
                  <w:r w:rsidR="007D6458" w:rsidRPr="007D6458">
                    <w:rPr>
                      <w:lang w:bidi="es-ES"/>
                    </w:rPr>
                    <w:t xml:space="preserve"> | </w:t>
                  </w:r>
                  <w:sdt>
                    <w:sdtPr>
                      <w:alias w:val="Vínculo a otras propiedades en línea:"/>
                      <w:tag w:val="Vínculo a otras propiedades en línea:"/>
                      <w:id w:val="-760060136"/>
                      <w:placeholder>
                        <w:docPart w:val="14DDB95998BA4D3E9477C2EA262242C9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Pr="007D6458">
                        <w:rPr>
                          <w:lang w:bidi="es-ES"/>
                        </w:rPr>
                        <w:t>Vínculo a otras propiedades en línea: Cartera, sitio web o blog</w:t>
                      </w:r>
                    </w:sdtContent>
                  </w:sdt>
                </w:p>
              </w:tc>
            </w:tr>
          </w:tbl>
          <w:p w14:paraId="6141239C" w14:textId="77777777" w:rsidR="002C2CDD" w:rsidRPr="00906BEE" w:rsidRDefault="008102EC" w:rsidP="006F7D28">
            <w:pPr>
              <w:pStyle w:val="Ttulo3"/>
            </w:pPr>
            <w:sdt>
              <w:sdtPr>
                <w:alias w:val="Experiencia:"/>
                <w:tag w:val="Experiencia:"/>
                <w:id w:val="1217937480"/>
                <w:placeholder>
                  <w:docPart w:val="989B5BF44C0C4448AC7AB9E5C13D47C0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rPr>
                    <w:lang w:bidi="es-ES"/>
                  </w:rPr>
                  <w:t>Experiencia</w:t>
                </w:r>
              </w:sdtContent>
            </w:sdt>
          </w:p>
          <w:p w14:paraId="1AFFFD21" w14:textId="7AB7FB42" w:rsidR="002C2CDD" w:rsidRPr="00906BEE" w:rsidRDefault="00D260B5" w:rsidP="006F7D28">
            <w:pPr>
              <w:pStyle w:val="Ttulo4"/>
            </w:pPr>
            <w:r>
              <w:t xml:space="preserve">colaboradora de limpieza </w:t>
            </w:r>
            <w:r w:rsidR="002C2CDD" w:rsidRPr="00906BEE">
              <w:rPr>
                <w:lang w:bidi="es-ES"/>
              </w:rPr>
              <w:t xml:space="preserve"> • </w:t>
            </w:r>
            <w:r>
              <w:t xml:space="preserve">instituto adventista centroamericano </w:t>
            </w:r>
            <w:r w:rsidR="002C2CDD" w:rsidRPr="00906BEE">
              <w:rPr>
                <w:lang w:bidi="es-ES"/>
              </w:rPr>
              <w:t xml:space="preserve"> • </w:t>
            </w:r>
            <w:r>
              <w:t>febrero 2025</w:t>
            </w:r>
            <w:r w:rsidR="002C2CDD" w:rsidRPr="00906BEE">
              <w:rPr>
                <w:lang w:bidi="es-ES"/>
              </w:rPr>
              <w:t xml:space="preserve"> – </w:t>
            </w:r>
            <w:r>
              <w:t xml:space="preserve">noviembre 2025 </w:t>
            </w:r>
          </w:p>
          <w:p w14:paraId="16E9CB98" w14:textId="475E5F31" w:rsidR="00D260B5" w:rsidRDefault="00D260B5" w:rsidP="006F7D28">
            <w:r>
              <w:t>. Mantenimiento del orden en áreas comunes y bodegas.</w:t>
            </w:r>
          </w:p>
          <w:p w14:paraId="09B469F5" w14:textId="27003FAD" w:rsidR="00D260B5" w:rsidRDefault="00D260B5" w:rsidP="006F7D28">
            <w:r>
              <w:t>. Limpieza de áreas comunes y bodegas.</w:t>
            </w:r>
          </w:p>
          <w:p w14:paraId="05A69586" w14:textId="5BFD76DD" w:rsidR="00D260B5" w:rsidRPr="00906BEE" w:rsidRDefault="00D260B5" w:rsidP="006F7D28">
            <w:r>
              <w:t>. Mantenimiento y limpieza de aula.</w:t>
            </w:r>
          </w:p>
          <w:p w14:paraId="027600C9" w14:textId="11906EDC" w:rsidR="002C2CDD" w:rsidRPr="00906BEE" w:rsidRDefault="00D260B5" w:rsidP="006F7D28">
            <w:pPr>
              <w:pStyle w:val="Ttulo4"/>
            </w:pPr>
            <w:r>
              <w:t>secretaria</w:t>
            </w:r>
            <w:r w:rsidR="002C2CDD" w:rsidRPr="00906BEE">
              <w:rPr>
                <w:lang w:bidi="es-ES"/>
              </w:rPr>
              <w:t xml:space="preserve"> • </w:t>
            </w:r>
            <w:r>
              <w:t>individual</w:t>
            </w:r>
            <w:r w:rsidR="002C2CDD" w:rsidRPr="00906BEE">
              <w:rPr>
                <w:lang w:bidi="es-ES"/>
              </w:rPr>
              <w:t xml:space="preserve"> • </w:t>
            </w:r>
            <w:r>
              <w:t>julio 2024</w:t>
            </w:r>
            <w:r w:rsidR="002C2CDD" w:rsidRPr="00906BEE">
              <w:rPr>
                <w:lang w:bidi="es-ES"/>
              </w:rPr>
              <w:t xml:space="preserve"> – </w:t>
            </w:r>
            <w:r>
              <w:t>enero 202</w:t>
            </w:r>
            <w:r w:rsidR="00E2408A">
              <w:t>5</w:t>
            </w:r>
          </w:p>
          <w:p w14:paraId="0408DA97" w14:textId="4BFC9E5D" w:rsidR="002C2CDD" w:rsidRDefault="00D260B5" w:rsidP="006F7D28">
            <w:r>
              <w:t xml:space="preserve">. Orden de papeleo </w:t>
            </w:r>
          </w:p>
          <w:p w14:paraId="7C26829A" w14:textId="15EABA42" w:rsidR="00D260B5" w:rsidRDefault="00D260B5" w:rsidP="006F7D28">
            <w:r>
              <w:t>. Creación de bitácoras , agendas , inventario.</w:t>
            </w:r>
          </w:p>
          <w:p w14:paraId="47209CC6" w14:textId="6C786358" w:rsidR="00D260B5" w:rsidRDefault="00D260B5" w:rsidP="006F7D28">
            <w:r>
              <w:t>. Manejo de presupuesto, entradas y salidas, informes mensuales.</w:t>
            </w:r>
          </w:p>
          <w:p w14:paraId="76EFB2C8" w14:textId="10A1DE23" w:rsidR="00D260B5" w:rsidRPr="00906BEE" w:rsidRDefault="00D260B5" w:rsidP="006F7D28">
            <w:r>
              <w:t xml:space="preserve">. Chofer </w:t>
            </w:r>
          </w:p>
          <w:p w14:paraId="398C88C4" w14:textId="1C6AEA34" w:rsidR="006C65D6" w:rsidRPr="00906BEE" w:rsidRDefault="006C65D6" w:rsidP="006F7D28">
            <w:pPr>
              <w:pStyle w:val="Ttulo4"/>
            </w:pPr>
            <w:r>
              <w:t>vendedora/cajera</w:t>
            </w:r>
            <w:r w:rsidRPr="00906BEE">
              <w:rPr>
                <w:lang w:bidi="es-ES"/>
              </w:rPr>
              <w:t xml:space="preserve"> • </w:t>
            </w:r>
            <w:r>
              <w:t xml:space="preserve">negocio familiar </w:t>
            </w:r>
            <w:r w:rsidRPr="00906BEE">
              <w:rPr>
                <w:lang w:bidi="es-ES"/>
              </w:rPr>
              <w:t xml:space="preserve"> • </w:t>
            </w:r>
            <w:r>
              <w:t>mayo 2017</w:t>
            </w:r>
            <w:r w:rsidRPr="00906BEE">
              <w:rPr>
                <w:lang w:bidi="es-ES"/>
              </w:rPr>
              <w:t xml:space="preserve"> – </w:t>
            </w:r>
            <w:r>
              <w:t>diciembre 2021</w:t>
            </w:r>
          </w:p>
          <w:p w14:paraId="5F67A144" w14:textId="7DB826B6" w:rsidR="006C65D6" w:rsidRDefault="006C65D6" w:rsidP="006F7D28">
            <w:r>
              <w:t xml:space="preserve">. ventas  </w:t>
            </w:r>
          </w:p>
          <w:p w14:paraId="25A29448" w14:textId="5F646A30" w:rsidR="006C65D6" w:rsidRDefault="006C65D6" w:rsidP="006F7D28">
            <w:r>
              <w:t>. Cierre de caja , inventario y pedidos.</w:t>
            </w:r>
          </w:p>
          <w:p w14:paraId="62B695D8" w14:textId="10685284" w:rsidR="002C2CDD" w:rsidRDefault="002C2CDD" w:rsidP="006F7D28"/>
          <w:p w14:paraId="14C8B49F" w14:textId="453A6687" w:rsidR="006C65D6" w:rsidRPr="00906BEE" w:rsidRDefault="006C65D6" w:rsidP="006F7D28">
            <w:pPr>
              <w:pStyle w:val="Ttulo3"/>
            </w:pPr>
            <w:r>
              <w:t xml:space="preserve">formacion </w:t>
            </w:r>
          </w:p>
          <w:p w14:paraId="119F58C7" w14:textId="4B6C471B" w:rsidR="002C2CDD" w:rsidRPr="00906BEE" w:rsidRDefault="00D260B5" w:rsidP="006F7D28">
            <w:pPr>
              <w:pStyle w:val="Ttulo4"/>
            </w:pPr>
            <w:r>
              <w:t xml:space="preserve">estudiante ingenieria en sistemas </w:t>
            </w:r>
            <w:r w:rsidR="002C2CDD" w:rsidRPr="00906BEE">
              <w:rPr>
                <w:lang w:bidi="es-ES"/>
              </w:rPr>
              <w:t xml:space="preserve"> • </w:t>
            </w:r>
            <w:r>
              <w:t>enero 2025-actualidad</w:t>
            </w:r>
            <w:r w:rsidR="002C2CDD" w:rsidRPr="00906BEE">
              <w:rPr>
                <w:lang w:bidi="es-ES"/>
              </w:rPr>
              <w:t xml:space="preserve"> • </w:t>
            </w:r>
            <w:r>
              <w:t xml:space="preserve">universidad adventista de cenroamerica </w:t>
            </w:r>
          </w:p>
          <w:p w14:paraId="291D8244" w14:textId="77777777" w:rsidR="002C2CDD" w:rsidRPr="00906BEE" w:rsidRDefault="008102EC" w:rsidP="006F7D28">
            <w:sdt>
              <w:sdtPr>
                <w:alias w:val="Detalles de su formación 1:"/>
                <w:tag w:val="Detalles de su formación 1:"/>
                <w:id w:val="-670642327"/>
                <w:placeholder>
                  <w:docPart w:val="27E75CCF80F34B758A1C257CF2565C76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rPr>
                    <w:lang w:bidi="es-ES"/>
                  </w:rPr>
                  <w:t>Puede incluir su calificación promedio y un resumen de los trabajos de clase, los premios y las matrículas de honor relevantes.</w:t>
                </w:r>
              </w:sdtContent>
            </w:sdt>
          </w:p>
          <w:p w14:paraId="6C1B387A" w14:textId="23C89D58" w:rsidR="002C2CDD" w:rsidRDefault="00D260B5" w:rsidP="006F7D28">
            <w:pPr>
              <w:pStyle w:val="Ttulo4"/>
            </w:pPr>
            <w:r>
              <w:t xml:space="preserve">curso de excel avanzado </w:t>
            </w:r>
            <w:r w:rsidR="002C2CDD" w:rsidRPr="00906BEE">
              <w:rPr>
                <w:lang w:bidi="es-ES"/>
              </w:rPr>
              <w:t xml:space="preserve"> • </w:t>
            </w:r>
            <w:r>
              <w:t>marzo 2025</w:t>
            </w:r>
            <w:r w:rsidR="002C2CDD" w:rsidRPr="00906BEE">
              <w:rPr>
                <w:lang w:bidi="es-ES"/>
              </w:rPr>
              <w:t xml:space="preserve"> • </w:t>
            </w:r>
            <w:r>
              <w:t xml:space="preserve">universidad adventista de centroamerica </w:t>
            </w:r>
          </w:p>
          <w:p w14:paraId="4B0CAD5C" w14:textId="77777777" w:rsidR="006C65D6" w:rsidRPr="00906BEE" w:rsidRDefault="006C65D6" w:rsidP="006F7D28">
            <w:pPr>
              <w:pStyle w:val="Ttulo4"/>
            </w:pPr>
          </w:p>
          <w:p w14:paraId="686DDDAA" w14:textId="4A1136A9" w:rsidR="00D260B5" w:rsidRPr="00906BEE" w:rsidRDefault="006C65D6" w:rsidP="006F7D28">
            <w:pPr>
              <w:pStyle w:val="Ttulo4"/>
            </w:pPr>
            <w:r>
              <w:t xml:space="preserve">Bachiller en ciencias y letras </w:t>
            </w:r>
            <w:r w:rsidR="00D260B5">
              <w:t xml:space="preserve"> </w:t>
            </w:r>
            <w:r w:rsidR="00D260B5" w:rsidRPr="00906BEE">
              <w:rPr>
                <w:lang w:bidi="es-ES"/>
              </w:rPr>
              <w:t xml:space="preserve"> • </w:t>
            </w:r>
            <w:r>
              <w:t>Diciembre 2021</w:t>
            </w:r>
            <w:r w:rsidR="00D260B5" w:rsidRPr="00906BEE">
              <w:rPr>
                <w:lang w:bidi="es-ES"/>
              </w:rPr>
              <w:t xml:space="preserve"> • </w:t>
            </w:r>
            <w:r>
              <w:t xml:space="preserve">colegio publico dr lorenzo guerrero </w:t>
            </w:r>
            <w:r w:rsidR="00D260B5">
              <w:t xml:space="preserve"> </w:t>
            </w:r>
          </w:p>
          <w:p w14:paraId="6B528EFD" w14:textId="62E8C2C2" w:rsidR="002C2CDD" w:rsidRDefault="002C2CDD" w:rsidP="006F7D28"/>
          <w:p w14:paraId="73893E3D" w14:textId="77777777" w:rsidR="00D260B5" w:rsidRDefault="00D260B5" w:rsidP="006F7D28"/>
          <w:p w14:paraId="4933154E" w14:textId="77777777" w:rsidR="00184554" w:rsidRDefault="00184554" w:rsidP="006F7D28"/>
          <w:p w14:paraId="0779732A" w14:textId="77777777" w:rsidR="00184554" w:rsidRDefault="00184554" w:rsidP="006F7D28"/>
          <w:p w14:paraId="594464B0" w14:textId="6E974BA1" w:rsidR="002C2CDD" w:rsidRPr="00906BEE" w:rsidRDefault="002C2CDD" w:rsidP="0023324B">
            <w:pPr>
              <w:pStyle w:val="Ttulo3"/>
            </w:pPr>
          </w:p>
          <w:p w14:paraId="2FD7999E" w14:textId="327B3BF7" w:rsidR="00741125" w:rsidRPr="00906BEE" w:rsidRDefault="00741125" w:rsidP="006F7D28"/>
        </w:tc>
      </w:tr>
    </w:tbl>
    <w:p w14:paraId="43AD23D8" w14:textId="77777777" w:rsidR="00826A10" w:rsidRDefault="00826A10" w:rsidP="00E22E87">
      <w:pPr>
        <w:pStyle w:val="Sinespaciado"/>
      </w:pPr>
    </w:p>
    <w:p w14:paraId="6444F899" w14:textId="77777777" w:rsidR="00C62C50" w:rsidRDefault="00C62C50" w:rsidP="00826A10"/>
    <w:sectPr w:rsidR="00C62C50" w:rsidSect="00B56BC2">
      <w:footerReference w:type="default" r:id="rId12"/>
      <w:footerReference w:type="first" r:id="rId13"/>
      <w:pgSz w:w="11906" w:h="16838" w:code="9"/>
      <w:pgMar w:top="862" w:right="692" w:bottom="2302" w:left="692" w:header="578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225E4" w14:textId="77777777" w:rsidR="002B491E" w:rsidRDefault="002B491E" w:rsidP="00713050">
      <w:pPr>
        <w:spacing w:line="240" w:lineRule="auto"/>
      </w:pPr>
      <w:r>
        <w:separator/>
      </w:r>
    </w:p>
  </w:endnote>
  <w:endnote w:type="continuationSeparator" w:id="0">
    <w:p w14:paraId="6D77312B" w14:textId="77777777" w:rsidR="002B491E" w:rsidRDefault="002B491E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  <w:tblDescription w:val="Tabla de diseño de pie de página"/>
    </w:tblPr>
    <w:tblGrid>
      <w:gridCol w:w="2630"/>
      <w:gridCol w:w="2630"/>
      <w:gridCol w:w="2631"/>
      <w:gridCol w:w="2631"/>
    </w:tblGrid>
    <w:tr w:rsidR="00C2098A" w14:paraId="7F29CCA1" w14:textId="77777777" w:rsidTr="00826A10"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55E4FB82" w14:textId="77777777" w:rsidR="00C2098A" w:rsidRDefault="00CA3DF1" w:rsidP="00684488">
          <w:pPr>
            <w:pStyle w:val="Piedepgina"/>
          </w:pPr>
          <w:r w:rsidRPr="00CA3DF1">
            <w:rPr>
              <w:noProof/>
              <w:lang w:bidi="es-ES"/>
            </w:rPr>
            <mc:AlternateContent>
              <mc:Choice Requires="wpg">
                <w:drawing>
                  <wp:inline distT="0" distB="0" distL="0" distR="0" wp14:anchorId="6F4779E7" wp14:editId="241C88B5">
                    <wp:extent cx="329184" cy="329184"/>
                    <wp:effectExtent l="0" t="0" r="0" b="0"/>
                    <wp:docPr id="16" name="Grupo 102" title="Icono de correo electrónic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Elipse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upo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Forma libre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Triángulo isósceles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Triángulo isósceles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Triángulo isósceles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C961310" id="Grupo 102" o:spid="_x0000_s1026" alt="Título: Icono de correo electrónico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">
                    <o:lock v:ext="edit" aspectratio="t"/>
                    <v:oval id="Elipse 17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" fillcolor="#ea4e4e [3204]" stroked="f" strokeweight="1pt">
                      <v:stroke joinstyle="miter"/>
                    </v:oval>
                    <v:group id="Grupo 18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 id="Forma libre 19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Triángulo isósceles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Triángulo isósceles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Triángulo isósceles 22" o:spid="_x0000_s1032" type="#_x0000_t5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C9191A1" w14:textId="77777777" w:rsidR="00C2098A" w:rsidRDefault="00C2098A" w:rsidP="00684488">
          <w:pPr>
            <w:pStyle w:val="Piedepgina"/>
          </w:pPr>
          <w:r w:rsidRPr="00C2098A">
            <w:rPr>
              <w:noProof/>
              <w:lang w:bidi="es-ES"/>
            </w:rPr>
            <mc:AlternateContent>
              <mc:Choice Requires="wpg">
                <w:drawing>
                  <wp:inline distT="0" distB="0" distL="0" distR="0" wp14:anchorId="75B54FE8" wp14:editId="47C77469">
                    <wp:extent cx="329184" cy="329184"/>
                    <wp:effectExtent l="0" t="0" r="13970" b="13970"/>
                    <wp:docPr id="8" name="Grupo 4" title="Icono de Twitt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Círculo alrededor del símbolo de Twitter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Símbolo de Twitter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50C8EB9C" id="Grupo 4" o:spid="_x0000_s1026" alt="Título: Icono de Twitter" style="width:25.9pt;height:25.9pt;mso-position-horizontal-relative:char;mso-position-vertical-relative:line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">
                    <o:lock v:ext="edit" aspectratio="t"/>
                    <v:shape id="Círculo alrededor del símbolo de Twitter" o:spid="_x0000_s1027" style="position:absolute;width:430;height:430;visibility:visible;mso-wrap-style:square;v-text-anchor:top" coordsize="3441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Símbolo de Twitter" o:spid="_x0000_s1028" style="position:absolute;left:104;top:119;width:238;height:211;visibility:visible;mso-wrap-style:square;v-text-anchor:top" coordsize="189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78C9A72" w14:textId="77777777" w:rsidR="00C2098A" w:rsidRDefault="00C2098A" w:rsidP="00684488">
          <w:pPr>
            <w:pStyle w:val="Piedepgina"/>
          </w:pPr>
          <w:r w:rsidRPr="00C2098A">
            <w:rPr>
              <w:noProof/>
              <w:lang w:bidi="es-ES"/>
            </w:rPr>
            <mc:AlternateContent>
              <mc:Choice Requires="wpg">
                <w:drawing>
                  <wp:inline distT="0" distB="0" distL="0" distR="0" wp14:anchorId="49C9C72C" wp14:editId="5CEAB375">
                    <wp:extent cx="329184" cy="329184"/>
                    <wp:effectExtent l="0" t="0" r="13970" b="13970"/>
                    <wp:docPr id="9" name="Grupo 10" title="Icono de teléfon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írculo alrededor del símbolo de teléfono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Símbolo de teléfono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2349F7F" id="Grupo 10" o:spid="_x0000_s1026" alt="Título: Icono de teléfono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">
                    <o:lock v:ext="edit" aspectratio="t"/>
                    <v:shape id="Círculo alrededor del símbolo de teléfono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Símbolo de teléfono" o:spid="_x0000_s1028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380DA96F" w14:textId="77777777" w:rsidR="00C2098A" w:rsidRDefault="00C2098A" w:rsidP="00684488">
          <w:pPr>
            <w:pStyle w:val="Piedepgina"/>
          </w:pPr>
          <w:r w:rsidRPr="00C2098A">
            <w:rPr>
              <w:noProof/>
              <w:lang w:bidi="es-ES"/>
            </w:rPr>
            <mc:AlternateContent>
              <mc:Choice Requires="wpg">
                <w:drawing>
                  <wp:inline distT="0" distB="0" distL="0" distR="0" wp14:anchorId="32F36C7E" wp14:editId="3F95E136">
                    <wp:extent cx="329184" cy="329184"/>
                    <wp:effectExtent l="0" t="0" r="13970" b="13970"/>
                    <wp:docPr id="12" name="Grupo 16" title="Icono de LinkedI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Círculo alrededor del símbolo de LinkedIn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Símbolo de LinkedIn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D0A2AC2" id="Grupo 16" o:spid="_x0000_s1026" alt="Título: Icono de LinkedI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">
                    <o:lock v:ext="edit" aspectratio="t"/>
                    <v:shape id="Círculo alrededor del símbolo de LinkedIn" o:spid="_x0000_s1027" style="position:absolute;width:431;height:431;visibility:visible;mso-wrap-style:square;v-text-anchor:top" coordsize="3451,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Símbolo de LinkedIn" o:spid="_x0000_s1028" style="position:absolute;left:113;top:102;width:203;height:202;visibility:visible;mso-wrap-style:square;v-text-anchor:top" coordsize="1619,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826A10" w14:paraId="114C70BD" w14:textId="77777777" w:rsidTr="00826A10">
      <w:sdt>
        <w:sdtPr>
          <w:id w:val="2059505472"/>
          <w:temporary/>
          <w:showingPlcHdr/>
          <w15:appearance w15:val="hidden"/>
        </w:sdtPr>
        <w:sdtEndPr/>
        <w:sdtContent>
          <w:tc>
            <w:tcPr>
              <w:tcW w:w="2630" w:type="dxa"/>
              <w:tcMar>
                <w:top w:w="144" w:type="dxa"/>
                <w:left w:w="115" w:type="dxa"/>
                <w:right w:w="115" w:type="dxa"/>
              </w:tcMar>
            </w:tcPr>
            <w:p w14:paraId="019C3D5E" w14:textId="77777777" w:rsidR="00826A10" w:rsidRPr="00CA3DF1" w:rsidRDefault="00826A10" w:rsidP="00826A10">
              <w:pPr>
                <w:pStyle w:val="Piedepgina"/>
              </w:pPr>
              <w:r>
                <w:rPr>
                  <w:lang w:bidi="es-ES"/>
                </w:rPr>
                <w:t>Correo electrónico</w:t>
              </w:r>
            </w:p>
          </w:tc>
        </w:sdtContent>
      </w:sdt>
      <w:sdt>
        <w:sdtPr>
          <w:id w:val="-350426300"/>
          <w:temporary/>
          <w:showingPlcHdr/>
          <w15:appearance w15:val="hidden"/>
        </w:sdtPr>
        <w:sdtEndPr/>
        <w:sdtContent>
          <w:tc>
            <w:tcPr>
              <w:tcW w:w="2630" w:type="dxa"/>
              <w:tcMar>
                <w:top w:w="144" w:type="dxa"/>
                <w:left w:w="115" w:type="dxa"/>
                <w:right w:w="115" w:type="dxa"/>
              </w:tcMar>
            </w:tcPr>
            <w:p w14:paraId="61EB02CF" w14:textId="77777777" w:rsidR="00826A10" w:rsidRPr="00C2098A" w:rsidRDefault="00826A10" w:rsidP="00826A10">
              <w:pPr>
                <w:pStyle w:val="Piedepgina"/>
              </w:pPr>
              <w:r>
                <w:rPr>
                  <w:lang w:bidi="es-ES"/>
                </w:rPr>
                <w:t>Nombre de usuario de Twitter</w:t>
              </w:r>
            </w:p>
          </w:tc>
        </w:sdtContent>
      </w:sdt>
      <w:sdt>
        <w:sdtPr>
          <w:id w:val="-100111087"/>
          <w:temporary/>
          <w:showingPlcHdr/>
          <w15:appearance w15:val="hidden"/>
        </w:sdtPr>
        <w:sdtEndPr/>
        <w:sdtContent>
          <w:tc>
            <w:tcPr>
              <w:tcW w:w="2631" w:type="dxa"/>
              <w:tcMar>
                <w:top w:w="144" w:type="dxa"/>
                <w:left w:w="115" w:type="dxa"/>
                <w:right w:w="115" w:type="dxa"/>
              </w:tcMar>
            </w:tcPr>
            <w:p w14:paraId="0FD799DE" w14:textId="77777777" w:rsidR="00826A10" w:rsidRPr="00C2098A" w:rsidRDefault="00826A10" w:rsidP="00826A10">
              <w:pPr>
                <w:pStyle w:val="Piedepgina"/>
              </w:pPr>
              <w:r>
                <w:rPr>
                  <w:lang w:bidi="es-ES"/>
                </w:rPr>
                <w:t>Teléfono</w:t>
              </w:r>
            </w:p>
          </w:tc>
        </w:sdtContent>
      </w:sdt>
      <w:sdt>
        <w:sdtPr>
          <w:id w:val="-1851867989"/>
          <w:temporary/>
          <w:showingPlcHdr/>
          <w15:appearance w15:val="hidden"/>
        </w:sdtPr>
        <w:sdtEndPr/>
        <w:sdtContent>
          <w:tc>
            <w:tcPr>
              <w:tcW w:w="2631" w:type="dxa"/>
              <w:tcMar>
                <w:top w:w="144" w:type="dxa"/>
                <w:left w:w="115" w:type="dxa"/>
                <w:right w:w="115" w:type="dxa"/>
              </w:tcMar>
            </w:tcPr>
            <w:p w14:paraId="5D369058" w14:textId="77777777" w:rsidR="00826A10" w:rsidRPr="00C2098A" w:rsidRDefault="00826A10" w:rsidP="00826A10">
              <w:pPr>
                <w:pStyle w:val="Piedepgina"/>
              </w:pPr>
              <w:r>
                <w:rPr>
                  <w:lang w:bidi="es-ES"/>
                </w:rPr>
                <w:t>Dirección URL de LinkedIn</w:t>
              </w:r>
            </w:p>
          </w:tc>
        </w:sdtContent>
      </w:sdt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8DC44C" w14:textId="77777777" w:rsidR="00C2098A" w:rsidRDefault="00217980" w:rsidP="00217980">
        <w:pPr>
          <w:pStyle w:val="Piedepgina"/>
          <w:rPr>
            <w:noProof/>
          </w:rPr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826A10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8F9DD" w14:textId="6A468CEB" w:rsidR="00E45A45" w:rsidRDefault="00E45A45">
    <w:pPr>
      <w:pStyle w:val="Piedepgina"/>
    </w:pPr>
    <w:r>
      <w:t xml:space="preserve">contactos </w:t>
    </w:r>
  </w:p>
  <w:p w14:paraId="5721B833" w14:textId="77777777" w:rsidR="00E45A45" w:rsidRDefault="00E45A45">
    <w:pPr>
      <w:pStyle w:val="Piedepgina"/>
    </w:pPr>
  </w:p>
  <w:p w14:paraId="571E1CE9" w14:textId="27A7FD3A" w:rsidR="00E45A45" w:rsidRDefault="00E45A45">
    <w:pPr>
      <w:pStyle w:val="Piedepgina"/>
    </w:pPr>
    <w:r>
      <w:t xml:space="preserve">  </w:t>
    </w:r>
  </w:p>
  <w:p w14:paraId="18770FFF" w14:textId="52976652" w:rsidR="00E45A45" w:rsidRDefault="00E45A45">
    <w:pPr>
      <w:pStyle w:val="Piedepgina"/>
    </w:pPr>
    <w:hyperlink r:id="rId1" w:history="1">
      <w:r w:rsidRPr="001116E4">
        <w:rPr>
          <w:rStyle w:val="Hipervnculo"/>
        </w:rPr>
        <w:t>clarkelikaren@gmail.com</w:t>
      </w:r>
    </w:hyperlink>
    <w:r>
      <w:t xml:space="preserve">        </w:t>
    </w:r>
    <w:r w:rsidR="00FA35B7">
      <w:rPr>
        <w:noProof/>
      </w:rPr>
      <w:drawing>
        <wp:inline distT="0" distB="0" distL="0" distR="0" wp14:anchorId="5D85A9C2" wp14:editId="0F7DFFBB">
          <wp:extent cx="209774" cy="209774"/>
          <wp:effectExtent l="0" t="0" r="0" b="0"/>
          <wp:docPr id="247090265" name="Gráfico 1" descr="Correo electrónico con relleno sól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90265" name="Gráfico 247090265" descr="Correo electrónico con relleno sólido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620" cy="211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</w:t>
    </w:r>
    <w:r w:rsidR="00FA35B7">
      <w:rPr>
        <w:noProof/>
        <w:lang w:val="es-CR"/>
      </w:rPr>
      <w:drawing>
        <wp:inline distT="0" distB="0" distL="0" distR="0" wp14:anchorId="2D4D89E8" wp14:editId="10FDA9C1">
          <wp:extent cx="177278" cy="177278"/>
          <wp:effectExtent l="0" t="0" r="0" b="0"/>
          <wp:docPr id="1402411827" name="Gráfico 2" descr="Auricular con relleno sól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2411827" name="Gráfico 1402411827" descr="Auricular con relleno sólido"/>
                  <pic:cNvPicPr/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65" cy="186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+506 6311-7840</w:t>
    </w:r>
  </w:p>
  <w:p w14:paraId="3E808E17" w14:textId="44F8CAF7" w:rsidR="00184554" w:rsidRPr="00184554" w:rsidRDefault="00184554">
    <w:pPr>
      <w:pStyle w:val="Piedepgina"/>
      <w:rPr>
        <w:lang w:val="es-C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E2D1D" w14:textId="77777777" w:rsidR="002B491E" w:rsidRDefault="002B491E" w:rsidP="00713050">
      <w:pPr>
        <w:spacing w:line="240" w:lineRule="auto"/>
      </w:pPr>
      <w:r>
        <w:separator/>
      </w:r>
    </w:p>
  </w:footnote>
  <w:footnote w:type="continuationSeparator" w:id="0">
    <w:p w14:paraId="5D64D2A4" w14:textId="77777777" w:rsidR="002B491E" w:rsidRDefault="002B491E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D40B4"/>
    <w:multiLevelType w:val="hybridMultilevel"/>
    <w:tmpl w:val="1FE01B0E"/>
    <w:lvl w:ilvl="0" w:tplc="74F08314">
      <w:numFmt w:val="bullet"/>
      <w:lvlText w:val="-"/>
      <w:lvlJc w:val="left"/>
      <w:pPr>
        <w:ind w:left="720" w:hanging="360"/>
      </w:pPr>
      <w:rPr>
        <w:rFonts w:ascii="Rockwell" w:eastAsiaTheme="minorHAnsi" w:hAnsi="Rockwel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120117">
    <w:abstractNumId w:val="9"/>
  </w:num>
  <w:num w:numId="2" w16cid:durableId="1797722918">
    <w:abstractNumId w:val="7"/>
  </w:num>
  <w:num w:numId="3" w16cid:durableId="939023859">
    <w:abstractNumId w:val="6"/>
  </w:num>
  <w:num w:numId="4" w16cid:durableId="1538465658">
    <w:abstractNumId w:val="5"/>
  </w:num>
  <w:num w:numId="5" w16cid:durableId="836918253">
    <w:abstractNumId w:val="4"/>
  </w:num>
  <w:num w:numId="6" w16cid:durableId="201480598">
    <w:abstractNumId w:val="8"/>
  </w:num>
  <w:num w:numId="7" w16cid:durableId="356008312">
    <w:abstractNumId w:val="3"/>
  </w:num>
  <w:num w:numId="8" w16cid:durableId="1646013114">
    <w:abstractNumId w:val="2"/>
  </w:num>
  <w:num w:numId="9" w16cid:durableId="995112316">
    <w:abstractNumId w:val="1"/>
  </w:num>
  <w:num w:numId="10" w16cid:durableId="1783646337">
    <w:abstractNumId w:val="0"/>
  </w:num>
  <w:num w:numId="11" w16cid:durableId="208106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B5"/>
    <w:rsid w:val="0005672E"/>
    <w:rsid w:val="00091382"/>
    <w:rsid w:val="000A07DA"/>
    <w:rsid w:val="000A2BFA"/>
    <w:rsid w:val="000B0619"/>
    <w:rsid w:val="000B61CA"/>
    <w:rsid w:val="000F7610"/>
    <w:rsid w:val="00114AF6"/>
    <w:rsid w:val="00114ED7"/>
    <w:rsid w:val="001300CA"/>
    <w:rsid w:val="00140B0E"/>
    <w:rsid w:val="00184554"/>
    <w:rsid w:val="00186499"/>
    <w:rsid w:val="001A27BC"/>
    <w:rsid w:val="001A5CA9"/>
    <w:rsid w:val="001B2AC1"/>
    <w:rsid w:val="001B403A"/>
    <w:rsid w:val="001F4583"/>
    <w:rsid w:val="00213624"/>
    <w:rsid w:val="00217980"/>
    <w:rsid w:val="0023324B"/>
    <w:rsid w:val="00271662"/>
    <w:rsid w:val="0027404F"/>
    <w:rsid w:val="00290AAA"/>
    <w:rsid w:val="00293B83"/>
    <w:rsid w:val="002B091C"/>
    <w:rsid w:val="002B491E"/>
    <w:rsid w:val="002C2CDD"/>
    <w:rsid w:val="002D45C6"/>
    <w:rsid w:val="002F03FA"/>
    <w:rsid w:val="00313E86"/>
    <w:rsid w:val="003271BF"/>
    <w:rsid w:val="00333CD3"/>
    <w:rsid w:val="00340365"/>
    <w:rsid w:val="00342B64"/>
    <w:rsid w:val="00364079"/>
    <w:rsid w:val="003B29F1"/>
    <w:rsid w:val="003C2FBC"/>
    <w:rsid w:val="003C5528"/>
    <w:rsid w:val="003D03E5"/>
    <w:rsid w:val="004077FB"/>
    <w:rsid w:val="004244FF"/>
    <w:rsid w:val="00424DD9"/>
    <w:rsid w:val="004305E4"/>
    <w:rsid w:val="00433D88"/>
    <w:rsid w:val="0046104A"/>
    <w:rsid w:val="004717C5"/>
    <w:rsid w:val="004A24CC"/>
    <w:rsid w:val="004E0213"/>
    <w:rsid w:val="00523479"/>
    <w:rsid w:val="00543DB7"/>
    <w:rsid w:val="005729B0"/>
    <w:rsid w:val="00583E4F"/>
    <w:rsid w:val="00641630"/>
    <w:rsid w:val="00684488"/>
    <w:rsid w:val="006A3CE7"/>
    <w:rsid w:val="006A7746"/>
    <w:rsid w:val="006B031E"/>
    <w:rsid w:val="006C4C50"/>
    <w:rsid w:val="006C65D6"/>
    <w:rsid w:val="006D4C91"/>
    <w:rsid w:val="006D76B1"/>
    <w:rsid w:val="006F7D28"/>
    <w:rsid w:val="00713050"/>
    <w:rsid w:val="00741125"/>
    <w:rsid w:val="00746F7F"/>
    <w:rsid w:val="007569C1"/>
    <w:rsid w:val="00763832"/>
    <w:rsid w:val="00772919"/>
    <w:rsid w:val="00791A67"/>
    <w:rsid w:val="007D2696"/>
    <w:rsid w:val="007D2FD2"/>
    <w:rsid w:val="007D406E"/>
    <w:rsid w:val="007D6458"/>
    <w:rsid w:val="007F3825"/>
    <w:rsid w:val="008102EC"/>
    <w:rsid w:val="00811117"/>
    <w:rsid w:val="00823C54"/>
    <w:rsid w:val="00826A10"/>
    <w:rsid w:val="00841146"/>
    <w:rsid w:val="0088504C"/>
    <w:rsid w:val="0089382B"/>
    <w:rsid w:val="008A1907"/>
    <w:rsid w:val="008C6BCA"/>
    <w:rsid w:val="008C7B50"/>
    <w:rsid w:val="008E4B30"/>
    <w:rsid w:val="00902555"/>
    <w:rsid w:val="00906BEE"/>
    <w:rsid w:val="009243E7"/>
    <w:rsid w:val="00985D58"/>
    <w:rsid w:val="009B3C40"/>
    <w:rsid w:val="009F7AD9"/>
    <w:rsid w:val="00A42540"/>
    <w:rsid w:val="00A50939"/>
    <w:rsid w:val="00A83413"/>
    <w:rsid w:val="00AA6A40"/>
    <w:rsid w:val="00AA75F6"/>
    <w:rsid w:val="00AD00FD"/>
    <w:rsid w:val="00AE4E75"/>
    <w:rsid w:val="00AF0A8E"/>
    <w:rsid w:val="00AF1C8C"/>
    <w:rsid w:val="00B27019"/>
    <w:rsid w:val="00B5664D"/>
    <w:rsid w:val="00B56BC2"/>
    <w:rsid w:val="00B76A83"/>
    <w:rsid w:val="00BA5B40"/>
    <w:rsid w:val="00BB528D"/>
    <w:rsid w:val="00BD0206"/>
    <w:rsid w:val="00BE5C40"/>
    <w:rsid w:val="00C2098A"/>
    <w:rsid w:val="00C5444A"/>
    <w:rsid w:val="00C612DA"/>
    <w:rsid w:val="00C62C50"/>
    <w:rsid w:val="00C7741E"/>
    <w:rsid w:val="00C875AB"/>
    <w:rsid w:val="00CA3DF1"/>
    <w:rsid w:val="00CA4581"/>
    <w:rsid w:val="00CE18D5"/>
    <w:rsid w:val="00D04109"/>
    <w:rsid w:val="00D260B5"/>
    <w:rsid w:val="00D97A41"/>
    <w:rsid w:val="00DD3CF6"/>
    <w:rsid w:val="00DD6416"/>
    <w:rsid w:val="00DF4E0A"/>
    <w:rsid w:val="00E02DCD"/>
    <w:rsid w:val="00E12C60"/>
    <w:rsid w:val="00E2271B"/>
    <w:rsid w:val="00E22E87"/>
    <w:rsid w:val="00E2408A"/>
    <w:rsid w:val="00E45A45"/>
    <w:rsid w:val="00E57630"/>
    <w:rsid w:val="00E7704A"/>
    <w:rsid w:val="00E86C2B"/>
    <w:rsid w:val="00EB2D52"/>
    <w:rsid w:val="00EF7CC9"/>
    <w:rsid w:val="00F207C0"/>
    <w:rsid w:val="00F20AE5"/>
    <w:rsid w:val="00F47E97"/>
    <w:rsid w:val="00F52840"/>
    <w:rsid w:val="00F645C7"/>
    <w:rsid w:val="00FA35B7"/>
    <w:rsid w:val="00FB0EC9"/>
    <w:rsid w:val="00FF1204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DA6D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EE"/>
  </w:style>
  <w:style w:type="paragraph" w:styleId="Ttulo1">
    <w:name w:val="heading 1"/>
    <w:basedOn w:val="Normal"/>
    <w:link w:val="Ttulo1C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1A27BC"/>
    <w:pPr>
      <w:keepNext/>
      <w:keepLines/>
      <w:pBdr>
        <w:bottom w:val="single" w:sz="48" w:space="1" w:color="EA4E4E" w:themeColor="accent1"/>
      </w:pBdr>
      <w:spacing w:before="36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tulo4">
    <w:name w:val="heading 4"/>
    <w:basedOn w:val="Normal"/>
    <w:link w:val="Ttulo4C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A27BC"/>
    <w:rPr>
      <w:rFonts w:asciiTheme="majorHAnsi" w:eastAsiaTheme="majorEastAsia" w:hAnsiTheme="majorHAnsi" w:cstheme="majorBidi"/>
      <w:caps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98"/>
    <w:qFormat/>
    <w:rsid w:val="00E22E87"/>
    <w:pPr>
      <w:spacing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3D03E5"/>
    <w:rPr>
      <w:color w:val="595959" w:themeColor="text1" w:themeTint="A6"/>
    </w:rPr>
  </w:style>
  <w:style w:type="character" w:customStyle="1" w:styleId="Ttulo4Car">
    <w:name w:val="Título 4 Car"/>
    <w:basedOn w:val="Fuentedeprrafopredeter"/>
    <w:link w:val="Ttulo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Encabezado">
    <w:name w:val="header"/>
    <w:basedOn w:val="Normal"/>
    <w:link w:val="EncabezadoCar"/>
    <w:uiPriority w:val="99"/>
    <w:unhideWhenUsed/>
    <w:rsid w:val="0088504C"/>
    <w:pPr>
      <w:spacing w:line="240" w:lineRule="auto"/>
    </w:pPr>
  </w:style>
  <w:style w:type="paragraph" w:customStyle="1" w:styleId="Iniciales">
    <w:name w:val="Iniciales"/>
    <w:basedOn w:val="Normal"/>
    <w:next w:val="Ttulo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EncabezadoCar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PiedepginaCar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75F6"/>
    <w:rPr>
      <w:rFonts w:ascii="Segoe UI" w:hAnsi="Segoe UI" w:cs="Segoe UI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AA75F6"/>
  </w:style>
  <w:style w:type="paragraph" w:styleId="Textodebloque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A75F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A75F6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AA75F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AA75F6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AA75F6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AA75F6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AA75F6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AA75F6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AA75F6"/>
  </w:style>
  <w:style w:type="table" w:styleId="Cuadrculavistosa">
    <w:name w:val="Colorful Grid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A75F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A75F6"/>
    <w:rPr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AA75F6"/>
  </w:style>
  <w:style w:type="character" w:customStyle="1" w:styleId="FechaCar">
    <w:name w:val="Fecha Car"/>
    <w:basedOn w:val="Fuentedeprrafopredeter"/>
    <w:link w:val="Fecha"/>
    <w:uiPriority w:val="99"/>
    <w:semiHidden/>
    <w:rsid w:val="00AA75F6"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A75F6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AA75F6"/>
    <w:pPr>
      <w:spacing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AA75F6"/>
  </w:style>
  <w:style w:type="character" w:styleId="nfasis">
    <w:name w:val="Emphasis"/>
    <w:basedOn w:val="Fuentedeprrafopredeter"/>
    <w:uiPriority w:val="10"/>
    <w:semiHidden/>
    <w:unhideWhenUsed/>
    <w:rsid w:val="00AA75F6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A75F6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AcrnimoHTML">
    <w:name w:val="HTML Acronym"/>
    <w:basedOn w:val="Fuentedeprrafopredeter"/>
    <w:uiPriority w:val="99"/>
    <w:semiHidden/>
    <w:unhideWhenUsed/>
    <w:rsid w:val="00AA75F6"/>
  </w:style>
  <w:style w:type="paragraph" w:styleId="DireccinHTML">
    <w:name w:val="HTML Address"/>
    <w:basedOn w:val="Normal"/>
    <w:link w:val="DireccinHTMLC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AA75F6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AA75F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AA75F6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AA75F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D03E5"/>
    <w:rPr>
      <w:i/>
      <w:iCs/>
      <w:color w:val="D01818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Cuadrculaclara">
    <w:name w:val="Light Grid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AA75F6"/>
  </w:style>
  <w:style w:type="paragraph" w:styleId="Lista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AA75F6"/>
    <w:pPr>
      <w:spacing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AA75F6"/>
  </w:style>
  <w:style w:type="character" w:styleId="Nmerodepgina">
    <w:name w:val="page number"/>
    <w:basedOn w:val="Fuentedeprrafopredeter"/>
    <w:uiPriority w:val="99"/>
    <w:semiHidden/>
    <w:unhideWhenUsed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AA75F6"/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AA75F6"/>
  </w:style>
  <w:style w:type="character" w:customStyle="1" w:styleId="SaludoCar">
    <w:name w:val="Saludo Car"/>
    <w:basedOn w:val="Fuentedeprrafopredeter"/>
    <w:link w:val="Saludo"/>
    <w:uiPriority w:val="99"/>
    <w:semiHidden/>
    <w:rsid w:val="00AA75F6"/>
  </w:style>
  <w:style w:type="paragraph" w:styleId="Firma">
    <w:name w:val="Signature"/>
    <w:basedOn w:val="Normal"/>
    <w:link w:val="FirmaC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AA75F6"/>
  </w:style>
  <w:style w:type="character" w:styleId="Textoennegrita">
    <w:name w:val="Strong"/>
    <w:basedOn w:val="Fuentedeprrafopredeter"/>
    <w:uiPriority w:val="22"/>
    <w:semiHidden/>
    <w:unhideWhenUsed/>
    <w:qFormat/>
    <w:rsid w:val="00AA75F6"/>
    <w:rPr>
      <w:b/>
      <w:bCs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AA75F6"/>
  </w:style>
  <w:style w:type="table" w:styleId="Tablaprofesional">
    <w:name w:val="Table Professional"/>
    <w:basedOn w:val="Tabla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327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hyperlink" Target="mailto:clarkelikaren@gmail.com" TargetMode="External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rk\AppData\Roaming\Microsoft\Templates\Curr&#237;culum%20v&#237;tae%20elegante%20dise&#241;ado%20por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3A42192E21407CA41C23670D78B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4F1A4-F625-4900-AC5B-2E4B563961AC}"/>
      </w:docPartPr>
      <w:docPartBody>
        <w:p w:rsidR="002B7C33" w:rsidRDefault="002B7C33">
          <w:pPr>
            <w:pStyle w:val="F13A42192E21407CA41C23670D78B094"/>
          </w:pPr>
          <w:r w:rsidRPr="00906BEE">
            <w:rPr>
              <w:lang w:bidi="es-ES"/>
            </w:rPr>
            <w:t>Objetivo</w:t>
          </w:r>
        </w:p>
      </w:docPartBody>
    </w:docPart>
    <w:docPart>
      <w:docPartPr>
        <w:name w:val="1886060E207142819EDF4241B551C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BE2C9-043C-4CF1-A67F-067C04E78B4C}"/>
      </w:docPartPr>
      <w:docPartBody>
        <w:p w:rsidR="002B7C33" w:rsidRDefault="002B7C33">
          <w:pPr>
            <w:pStyle w:val="1886060E207142819EDF4241B551C357"/>
          </w:pPr>
          <w:r w:rsidRPr="00906BEE">
            <w:rPr>
              <w:lang w:bidi="es-ES"/>
            </w:rPr>
            <w:t>Aptitudes</w:t>
          </w:r>
        </w:p>
      </w:docPartBody>
    </w:docPart>
    <w:docPart>
      <w:docPartPr>
        <w:name w:val="B4D85830AB1849C082E5BACF0C6B1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1DE31-7A7F-4D6F-B83D-08A97C17F9F7}"/>
      </w:docPartPr>
      <w:docPartBody>
        <w:p w:rsidR="002B7C33" w:rsidRDefault="002B7C33">
          <w:pPr>
            <w:pStyle w:val="B4D85830AB1849C082E5BACF0C6B14BC"/>
          </w:pPr>
          <w:r>
            <w:rPr>
              <w:lang w:bidi="es-ES"/>
            </w:rPr>
            <w:t>Su nombre</w:t>
          </w:r>
        </w:p>
      </w:docPartBody>
    </w:docPart>
    <w:docPart>
      <w:docPartPr>
        <w:name w:val="8953D980F30B4FB5AD4F6AD1DE004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B83E3-2249-44B7-AC7D-054580188CA4}"/>
      </w:docPartPr>
      <w:docPartBody>
        <w:p w:rsidR="002B7C33" w:rsidRDefault="002B7C33">
          <w:pPr>
            <w:pStyle w:val="8953D980F30B4FB5AD4F6AD1DE00419D"/>
          </w:pPr>
          <w:r w:rsidRPr="007D6458">
            <w:rPr>
              <w:lang w:bidi="es-ES"/>
            </w:rPr>
            <w:t>Profesión o sector</w:t>
          </w:r>
        </w:p>
      </w:docPartBody>
    </w:docPart>
    <w:docPart>
      <w:docPartPr>
        <w:name w:val="14DDB95998BA4D3E9477C2EA26224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96791-40F8-4273-BD36-F631727067FC}"/>
      </w:docPartPr>
      <w:docPartBody>
        <w:p w:rsidR="002B7C33" w:rsidRDefault="002B7C33">
          <w:pPr>
            <w:pStyle w:val="14DDB95998BA4D3E9477C2EA262242C9"/>
          </w:pPr>
          <w:r w:rsidRPr="007D6458">
            <w:rPr>
              <w:lang w:bidi="es-ES"/>
            </w:rPr>
            <w:t>Vínculo a otras propiedades en línea: Cartera, sitio web o blog</w:t>
          </w:r>
        </w:p>
      </w:docPartBody>
    </w:docPart>
    <w:docPart>
      <w:docPartPr>
        <w:name w:val="989B5BF44C0C4448AC7AB9E5C13D4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2331A-898B-4619-84F4-A1EAEC326640}"/>
      </w:docPartPr>
      <w:docPartBody>
        <w:p w:rsidR="002B7C33" w:rsidRDefault="002B7C33">
          <w:pPr>
            <w:pStyle w:val="989B5BF44C0C4448AC7AB9E5C13D47C0"/>
          </w:pPr>
          <w:r w:rsidRPr="00906BEE">
            <w:rPr>
              <w:lang w:bidi="es-ES"/>
            </w:rPr>
            <w:t>Experiencia</w:t>
          </w:r>
        </w:p>
      </w:docPartBody>
    </w:docPart>
    <w:docPart>
      <w:docPartPr>
        <w:name w:val="27E75CCF80F34B758A1C257CF2565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4A38-993A-406A-B6FF-2964D91F6C5D}"/>
      </w:docPartPr>
      <w:docPartBody>
        <w:p w:rsidR="002B7C33" w:rsidRDefault="002B7C33">
          <w:pPr>
            <w:pStyle w:val="27E75CCF80F34B758A1C257CF2565C76"/>
          </w:pPr>
          <w:r w:rsidRPr="00906BEE">
            <w:rPr>
              <w:lang w:bidi="es-ES"/>
            </w:rPr>
            <w:t>Puede incluir su calificación promedio y un resumen de los trabajos de clase, los premios y las matrículas de honor relevantes.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B0"/>
    <w:rsid w:val="00186499"/>
    <w:rsid w:val="001B32A4"/>
    <w:rsid w:val="002B7C33"/>
    <w:rsid w:val="003B29F1"/>
    <w:rsid w:val="003C2FBC"/>
    <w:rsid w:val="00791A67"/>
    <w:rsid w:val="00AF1C8C"/>
    <w:rsid w:val="00B60FB0"/>
    <w:rsid w:val="00DA5EFF"/>
    <w:rsid w:val="00F5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13A42192E21407CA41C23670D78B094">
    <w:name w:val="F13A42192E21407CA41C23670D78B094"/>
  </w:style>
  <w:style w:type="paragraph" w:customStyle="1" w:styleId="1886060E207142819EDF4241B551C357">
    <w:name w:val="1886060E207142819EDF4241B551C357"/>
  </w:style>
  <w:style w:type="paragraph" w:customStyle="1" w:styleId="B4D85830AB1849C082E5BACF0C6B14BC">
    <w:name w:val="B4D85830AB1849C082E5BACF0C6B14BC"/>
  </w:style>
  <w:style w:type="paragraph" w:customStyle="1" w:styleId="8953D980F30B4FB5AD4F6AD1DE00419D">
    <w:name w:val="8953D980F30B4FB5AD4F6AD1DE00419D"/>
  </w:style>
  <w:style w:type="paragraph" w:customStyle="1" w:styleId="14DDB95998BA4D3E9477C2EA262242C9">
    <w:name w:val="14DDB95998BA4D3E9477C2EA262242C9"/>
  </w:style>
  <w:style w:type="paragraph" w:customStyle="1" w:styleId="989B5BF44C0C4448AC7AB9E5C13D47C0">
    <w:name w:val="989B5BF44C0C4448AC7AB9E5C13D47C0"/>
  </w:style>
  <w:style w:type="paragraph" w:customStyle="1" w:styleId="27E75CCF80F34B758A1C257CF2565C76">
    <w:name w:val="27E75CCF80F34B758A1C257CF2565C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438B1A1-8E3E-4ECB-AF6A-9696112F2F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BE1CE4-58D7-4CBF-940A-979F22371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44CBB0-14B5-45B4-A099-B07559D0D15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85D5BD-05B7-40A6-9CC5-2EF39466DF9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elegante diseñado por MOO</Template>
  <TotalTime>0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estudiante ingenieria en sistemas</dc:subject>
  <dc:creator/>
  <cp:keywords/>
  <dc:description/>
  <cp:lastModifiedBy/>
  <cp:revision>1</cp:revision>
  <dcterms:created xsi:type="dcterms:W3CDTF">2026-01-25T19:18:00Z</dcterms:created>
  <dcterms:modified xsi:type="dcterms:W3CDTF">2026-01-28T01:31:00Z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